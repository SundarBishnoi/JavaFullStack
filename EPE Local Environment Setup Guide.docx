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1D04B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:rsidR="005854DB" w:rsidRPr="001D04B7" w:rsidRDefault="00116C08" w:rsidP="00FA7A99">
            <w:pPr>
              <w:pStyle w:val="Title"/>
              <w:rPr>
                <w:sz w:val="52"/>
              </w:rPr>
            </w:pPr>
            <w:sdt>
              <w:sdtPr>
                <w:rPr>
                  <w:color w:val="FFFF00"/>
                  <w:sz w:val="52"/>
                </w:rPr>
                <w:alias w:val="Title"/>
                <w:tag w:val=""/>
                <w:id w:val="2016188051"/>
                <w:placeholder>
                  <w:docPart w:val="68EE56A0627744058B43C2C959CEEF42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FA7A99" w:rsidRPr="00520D37">
                  <w:rPr>
                    <w:color w:val="FFFF00"/>
                    <w:sz w:val="52"/>
                  </w:rPr>
                  <w:t>EPE Local Environment Setup Guide</w:t>
                </w:r>
              </w:sdtContent>
            </w:sdt>
          </w:p>
        </w:tc>
      </w:tr>
      <w:tr w:rsidR="005854DB" w:rsidRPr="001D04B7" w:rsidTr="005854DB">
        <w:trPr>
          <w:trHeight w:val="144"/>
        </w:trPr>
        <w:tc>
          <w:tcPr>
            <w:tcW w:w="1440" w:type="dxa"/>
            <w:shd w:val="clear" w:color="auto" w:fill="auto"/>
          </w:tcPr>
          <w:p w:rsidR="005854DB" w:rsidRPr="001D04B7" w:rsidRDefault="005854DB" w:rsidP="00794847">
            <w:pPr>
              <w:spacing w:before="0" w:after="0"/>
              <w:rPr>
                <w:sz w:val="8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:rsidR="005854DB" w:rsidRPr="001D04B7" w:rsidRDefault="005854DB" w:rsidP="00794847">
            <w:pPr>
              <w:spacing w:before="0" w:after="0"/>
              <w:rPr>
                <w:sz w:val="8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:rsidR="005854DB" w:rsidRPr="001D04B7" w:rsidRDefault="005854DB" w:rsidP="00794847">
            <w:pPr>
              <w:spacing w:before="0" w:after="0"/>
              <w:rPr>
                <w:sz w:val="8"/>
                <w:szCs w:val="10"/>
              </w:rPr>
            </w:pPr>
          </w:p>
        </w:tc>
      </w:tr>
      <w:tr w:rsidR="005854DB" w:rsidRPr="001D04B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rPr>
                <w:i w:val="0"/>
                <w:color w:val="D9D9D9" w:themeColor="background1" w:themeShade="D9"/>
                <w:sz w:val="28"/>
              </w:rPr>
              <w:alias w:val="Subtitle"/>
              <w:tag w:val=""/>
              <w:id w:val="1073854703"/>
              <w:placeholder>
                <w:docPart w:val="850BF947C3194D878E88FDD0CAFA7DD3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:rsidR="005854DB" w:rsidRPr="001D04B7" w:rsidRDefault="00FA7A99" w:rsidP="00FA7A99">
                <w:pPr>
                  <w:pStyle w:val="Subtitle"/>
                  <w:jc w:val="right"/>
                  <w:rPr>
                    <w:i w:val="0"/>
                    <w:sz w:val="40"/>
                  </w:rPr>
                </w:pPr>
                <w:r w:rsidRPr="001D04B7">
                  <w:rPr>
                    <w:i w:val="0"/>
                    <w:color w:val="D9D9D9" w:themeColor="background1" w:themeShade="D9"/>
                    <w:sz w:val="28"/>
                  </w:rPr>
                  <w:t>-Eknath Reddy Alla</w:t>
                </w:r>
              </w:p>
            </w:sdtContent>
          </w:sdt>
        </w:tc>
      </w:tr>
    </w:tbl>
    <w:bookmarkEnd w:id="0"/>
    <w:p w:rsidR="00BD0C60" w:rsidRPr="001D04B7" w:rsidRDefault="00DC0645" w:rsidP="005854DB">
      <w:pPr>
        <w:pStyle w:val="Heading1"/>
        <w:rPr>
          <w:sz w:val="32"/>
        </w:rPr>
      </w:pPr>
      <w:r>
        <w:rPr>
          <w:sz w:val="32"/>
        </w:rPr>
        <w:t>Back End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685B4E" w:rsidRPr="001D04B7" w:rsidTr="003D6AFD">
        <w:trPr>
          <w:trHeight w:val="297"/>
        </w:trPr>
        <w:tc>
          <w:tcPr>
            <w:tcW w:w="450" w:type="dxa"/>
          </w:tcPr>
          <w:p w:rsidR="00685B4E" w:rsidRPr="001D04B7" w:rsidRDefault="00685B4E" w:rsidP="00784AB5">
            <w:pPr>
              <w:pStyle w:val="Checkbox"/>
              <w:rPr>
                <w:sz w:val="22"/>
              </w:rPr>
            </w:pPr>
          </w:p>
        </w:tc>
        <w:tc>
          <w:tcPr>
            <w:tcW w:w="9620" w:type="dxa"/>
          </w:tcPr>
          <w:p w:rsidR="00685B4E" w:rsidRPr="001D04B7" w:rsidRDefault="00FA7A99" w:rsidP="00FA7A99">
            <w:pPr>
              <w:pStyle w:val="ListNumber"/>
              <w:rPr>
                <w:sz w:val="22"/>
              </w:rPr>
            </w:pPr>
            <w:r w:rsidRPr="001D04B7">
              <w:rPr>
                <w:sz w:val="22"/>
              </w:rPr>
              <w:t>Set Spring profile to “</w:t>
            </w:r>
            <w:r w:rsidRPr="00520D37">
              <w:rPr>
                <w:color w:val="00B0F0"/>
                <w:sz w:val="22"/>
              </w:rPr>
              <w:t>local</w:t>
            </w:r>
            <w:r w:rsidRPr="001D04B7">
              <w:rPr>
                <w:sz w:val="22"/>
              </w:rPr>
              <w:t>” by adding following environment variable to run/debug configuration</w:t>
            </w:r>
          </w:p>
          <w:p w:rsidR="00FA7A99" w:rsidRPr="001D04B7" w:rsidRDefault="00FA7A99" w:rsidP="00FA7A99">
            <w:pPr>
              <w:pStyle w:val="ListNumber"/>
              <w:numPr>
                <w:ilvl w:val="0"/>
                <w:numId w:val="0"/>
              </w:numPr>
              <w:ind w:left="360"/>
              <w:rPr>
                <w:sz w:val="22"/>
              </w:rPr>
            </w:pPr>
            <w:r w:rsidRPr="001D04B7">
              <w:rPr>
                <w:color w:val="3E8D9C" w:themeColor="background2" w:themeShade="BF"/>
                <w:sz w:val="10"/>
              </w:rPr>
              <w:t>SPRING_PROFILES_ACTIVE: local</w:t>
            </w:r>
          </w:p>
        </w:tc>
      </w:tr>
      <w:tr w:rsidR="00A67285" w:rsidRPr="001D04B7" w:rsidTr="003D6AFD">
        <w:tc>
          <w:tcPr>
            <w:tcW w:w="450" w:type="dxa"/>
          </w:tcPr>
          <w:p w:rsidR="00A67285" w:rsidRPr="001D04B7" w:rsidRDefault="00A67285" w:rsidP="00784AB5">
            <w:pPr>
              <w:pStyle w:val="Checkbox"/>
              <w:rPr>
                <w:sz w:val="22"/>
              </w:rPr>
            </w:pPr>
          </w:p>
        </w:tc>
        <w:tc>
          <w:tcPr>
            <w:tcW w:w="9620" w:type="dxa"/>
          </w:tcPr>
          <w:p w:rsidR="00E50D1B" w:rsidRPr="001D04B7" w:rsidRDefault="00E37D91" w:rsidP="002E1F72">
            <w:pPr>
              <w:pStyle w:val="ListNumber"/>
              <w:numPr>
                <w:ilvl w:val="0"/>
                <w:numId w:val="0"/>
              </w:numPr>
              <w:ind w:left="360"/>
              <w:rPr>
                <w:sz w:val="22"/>
              </w:rPr>
            </w:pPr>
            <w:r>
              <w:rPr>
                <w:sz w:val="22"/>
              </w:rPr>
              <w:t xml:space="preserve">For </w:t>
            </w:r>
            <w:r w:rsidRPr="00E37D91">
              <w:rPr>
                <w:b/>
                <w:sz w:val="22"/>
              </w:rPr>
              <w:t>JWT</w:t>
            </w:r>
            <w:r>
              <w:rPr>
                <w:sz w:val="22"/>
              </w:rPr>
              <w:t xml:space="preserve"> setup a</w:t>
            </w:r>
            <w:r w:rsidR="00FA7A99" w:rsidRPr="001D04B7">
              <w:rPr>
                <w:sz w:val="22"/>
              </w:rPr>
              <w:t>dd</w:t>
            </w:r>
            <w:r w:rsidR="009A3199">
              <w:rPr>
                <w:sz w:val="22"/>
              </w:rPr>
              <w:t xml:space="preserve"> the following</w:t>
            </w:r>
            <w:r w:rsidR="00FA7A99" w:rsidRPr="001D04B7">
              <w:rPr>
                <w:sz w:val="22"/>
              </w:rPr>
              <w:t xml:space="preserve"> </w:t>
            </w:r>
            <w:r w:rsidRPr="00E37D91">
              <w:rPr>
                <w:sz w:val="22"/>
              </w:rPr>
              <w:t>jwt</w:t>
            </w:r>
            <w:r w:rsidR="009A3199">
              <w:rPr>
                <w:b/>
                <w:sz w:val="22"/>
              </w:rPr>
              <w:t xml:space="preserve"> </w:t>
            </w:r>
            <w:r w:rsidR="009A3199">
              <w:rPr>
                <w:sz w:val="22"/>
              </w:rPr>
              <w:t>configuration</w:t>
            </w:r>
          </w:p>
          <w:p w:rsidR="00FA7A99" w:rsidRPr="002D709A" w:rsidRDefault="00FA7A99" w:rsidP="00FA7A99">
            <w:pPr>
              <w:pStyle w:val="ListNumber"/>
              <w:numPr>
                <w:ilvl w:val="0"/>
                <w:numId w:val="0"/>
              </w:numPr>
              <w:ind w:left="360"/>
              <w:rPr>
                <w:color w:val="3E8D9C" w:themeColor="background2" w:themeShade="BF"/>
                <w:sz w:val="12"/>
              </w:rPr>
            </w:pPr>
            <w:proofErr w:type="spellStart"/>
            <w:r w:rsidRPr="002D709A">
              <w:rPr>
                <w:color w:val="3E8D9C" w:themeColor="background2" w:themeShade="BF"/>
                <w:sz w:val="12"/>
              </w:rPr>
              <w:t>jwt_client_apiKey</w:t>
            </w:r>
            <w:proofErr w:type="spellEnd"/>
            <w:r w:rsidRPr="002D709A">
              <w:rPr>
                <w:color w:val="3E8D9C" w:themeColor="background2" w:themeShade="BF"/>
                <w:sz w:val="12"/>
              </w:rPr>
              <w:t>: l7236d5d714e4149a3a2fca6e0fb1ba3de</w:t>
            </w:r>
          </w:p>
          <w:p w:rsidR="00FA7A99" w:rsidRPr="002D709A" w:rsidRDefault="00FA7A99" w:rsidP="00873DD1">
            <w:pPr>
              <w:pStyle w:val="ListNumber"/>
              <w:numPr>
                <w:ilvl w:val="0"/>
                <w:numId w:val="0"/>
              </w:numPr>
              <w:ind w:left="360"/>
              <w:rPr>
                <w:color w:val="3E8D9C" w:themeColor="background2" w:themeShade="BF"/>
                <w:sz w:val="12"/>
              </w:rPr>
            </w:pPr>
            <w:proofErr w:type="spellStart"/>
            <w:r w:rsidRPr="002D709A">
              <w:rPr>
                <w:color w:val="3E8D9C" w:themeColor="background2" w:themeShade="BF"/>
                <w:sz w:val="12"/>
              </w:rPr>
              <w:t>jwt_client_apiSecret</w:t>
            </w:r>
            <w:proofErr w:type="spellEnd"/>
            <w:r w:rsidRPr="002D709A">
              <w:rPr>
                <w:color w:val="3E8D9C" w:themeColor="background2" w:themeShade="BF"/>
                <w:sz w:val="12"/>
              </w:rPr>
              <w:t>: eUf6y9UClmkH17vfDdDaQYLjRGvYHLPhMAXB5ZkFNj0AA98JxDZ3FVm4mQ8Z4rEN</w:t>
            </w:r>
          </w:p>
          <w:p w:rsidR="00FA7A99" w:rsidRPr="002D709A" w:rsidRDefault="00FA7A99" w:rsidP="00FA7A99">
            <w:pPr>
              <w:pStyle w:val="ListNumber"/>
              <w:numPr>
                <w:ilvl w:val="0"/>
                <w:numId w:val="0"/>
              </w:numPr>
              <w:ind w:left="360"/>
              <w:rPr>
                <w:color w:val="3E8D9C" w:themeColor="background2" w:themeShade="BF"/>
                <w:sz w:val="12"/>
              </w:rPr>
            </w:pPr>
            <w:proofErr w:type="spellStart"/>
            <w:r w:rsidRPr="002D709A">
              <w:rPr>
                <w:color w:val="3E8D9C" w:themeColor="background2" w:themeShade="BF"/>
                <w:sz w:val="12"/>
              </w:rPr>
              <w:t>jwt_client_consumerAppCertificate</w:t>
            </w:r>
            <w:proofErr w:type="spellEnd"/>
            <w:r w:rsidRPr="002D709A">
              <w:rPr>
                <w:color w:val="3E8D9C" w:themeColor="background2" w:themeShade="BF"/>
                <w:sz w:val="12"/>
              </w:rPr>
              <w:t>: sIG2X+gOdWML3xdLLDNm6KEYJSBUe3H1ltHvkZWiYJLu2knRqxDAmgUNhWZrC290JSKZNpJW2l11SdKVlZXqMA==</w:t>
            </w:r>
          </w:p>
          <w:p w:rsidR="00E50D1B" w:rsidRPr="001D04B7" w:rsidRDefault="00E50D1B" w:rsidP="00873DD1">
            <w:pPr>
              <w:pStyle w:val="ListNumber"/>
              <w:numPr>
                <w:ilvl w:val="0"/>
                <w:numId w:val="0"/>
              </w:numPr>
              <w:rPr>
                <w:color w:val="3E8D9C" w:themeColor="background2" w:themeShade="BF"/>
                <w:sz w:val="10"/>
              </w:rPr>
            </w:pPr>
          </w:p>
        </w:tc>
      </w:tr>
      <w:tr w:rsidR="00A67285" w:rsidRPr="001D04B7" w:rsidTr="003D6AFD">
        <w:tc>
          <w:tcPr>
            <w:tcW w:w="450" w:type="dxa"/>
          </w:tcPr>
          <w:p w:rsidR="00A67285" w:rsidRPr="001D04B7" w:rsidRDefault="00A67285" w:rsidP="00784AB5">
            <w:pPr>
              <w:pStyle w:val="Checkbox"/>
              <w:rPr>
                <w:sz w:val="22"/>
              </w:rPr>
            </w:pPr>
          </w:p>
        </w:tc>
        <w:tc>
          <w:tcPr>
            <w:tcW w:w="9620" w:type="dxa"/>
          </w:tcPr>
          <w:p w:rsidR="001D04B7" w:rsidRPr="003B4347" w:rsidRDefault="001D04B7" w:rsidP="00873DD1">
            <w:pPr>
              <w:pStyle w:val="ListNumber"/>
              <w:numPr>
                <w:ilvl w:val="0"/>
                <w:numId w:val="0"/>
              </w:numPr>
              <w:rPr>
                <w:sz w:val="22"/>
              </w:rPr>
            </w:pPr>
          </w:p>
          <w:p w:rsidR="00E50D1B" w:rsidRDefault="003D4213" w:rsidP="003B4347">
            <w:pPr>
              <w:pStyle w:val="ListNumber"/>
              <w:rPr>
                <w:sz w:val="22"/>
              </w:rPr>
            </w:pPr>
            <w:r>
              <w:rPr>
                <w:sz w:val="22"/>
              </w:rPr>
              <w:t>Update application-</w:t>
            </w:r>
            <w:proofErr w:type="spellStart"/>
            <w:r>
              <w:rPr>
                <w:sz w:val="22"/>
              </w:rPr>
              <w:t>local.yml</w:t>
            </w:r>
            <w:proofErr w:type="spellEnd"/>
            <w:r>
              <w:rPr>
                <w:sz w:val="22"/>
              </w:rPr>
              <w:t xml:space="preserve"> file with respective environment properties.</w:t>
            </w:r>
          </w:p>
          <w:p w:rsidR="00466E75" w:rsidRPr="003B4347" w:rsidRDefault="00466E75" w:rsidP="00466E75">
            <w:pPr>
              <w:pStyle w:val="ListNumber"/>
              <w:numPr>
                <w:ilvl w:val="0"/>
                <w:numId w:val="0"/>
              </w:numPr>
              <w:ind w:left="360"/>
              <w:rPr>
                <w:sz w:val="22"/>
              </w:rPr>
            </w:pPr>
          </w:p>
          <w:p w:rsidR="00466E75" w:rsidRPr="00466E75" w:rsidRDefault="00E50D1B" w:rsidP="00466E75">
            <w:pPr>
              <w:pStyle w:val="ListNumber"/>
              <w:numPr>
                <w:ilvl w:val="0"/>
                <w:numId w:val="0"/>
              </w:numPr>
              <w:ind w:left="360"/>
              <w:rPr>
                <w:color w:val="FF0000"/>
                <w:sz w:val="14"/>
              </w:rPr>
            </w:pPr>
            <w:r w:rsidRPr="00476138">
              <w:rPr>
                <w:color w:val="FF0000"/>
                <w:sz w:val="14"/>
                <w:highlight w:val="yellow"/>
              </w:rPr>
              <w:t>NOTE: Services configuration will change based on the environments (</w:t>
            </w:r>
            <w:proofErr w:type="spellStart"/>
            <w:r w:rsidRPr="00476138">
              <w:rPr>
                <w:color w:val="FF0000"/>
                <w:sz w:val="14"/>
                <w:highlight w:val="yellow"/>
              </w:rPr>
              <w:t>asys</w:t>
            </w:r>
            <w:proofErr w:type="spellEnd"/>
            <w:r w:rsidRPr="00476138">
              <w:rPr>
                <w:color w:val="FF0000"/>
                <w:sz w:val="14"/>
                <w:highlight w:val="yellow"/>
              </w:rPr>
              <w:t>/</w:t>
            </w:r>
            <w:proofErr w:type="spellStart"/>
            <w:r w:rsidRPr="00476138">
              <w:rPr>
                <w:color w:val="FF0000"/>
                <w:sz w:val="14"/>
                <w:highlight w:val="yellow"/>
              </w:rPr>
              <w:t>tsys</w:t>
            </w:r>
            <w:proofErr w:type="spellEnd"/>
            <w:r w:rsidRPr="00476138">
              <w:rPr>
                <w:color w:val="FF0000"/>
                <w:sz w:val="14"/>
                <w:highlight w:val="yellow"/>
              </w:rPr>
              <w:t>/vst0/mst0 etc.)</w:t>
            </w:r>
          </w:p>
        </w:tc>
      </w:tr>
      <w:tr w:rsidR="00A67285" w:rsidRPr="001D04B7" w:rsidTr="003D6AFD">
        <w:tc>
          <w:tcPr>
            <w:tcW w:w="450" w:type="dxa"/>
          </w:tcPr>
          <w:p w:rsidR="00A67285" w:rsidRPr="001D04B7" w:rsidRDefault="00A67285" w:rsidP="00784AB5">
            <w:pPr>
              <w:pStyle w:val="Checkbox"/>
              <w:rPr>
                <w:sz w:val="22"/>
              </w:rPr>
            </w:pPr>
          </w:p>
        </w:tc>
        <w:tc>
          <w:tcPr>
            <w:tcW w:w="9620" w:type="dxa"/>
          </w:tcPr>
          <w:p w:rsidR="00A67285" w:rsidRPr="001D04B7" w:rsidRDefault="00A67285" w:rsidP="001D04B7">
            <w:pPr>
              <w:pStyle w:val="ListNumber"/>
              <w:numPr>
                <w:ilvl w:val="0"/>
                <w:numId w:val="0"/>
              </w:numPr>
              <w:rPr>
                <w:sz w:val="22"/>
              </w:rPr>
            </w:pPr>
            <w:bookmarkStart w:id="1" w:name="_GoBack"/>
            <w:bookmarkEnd w:id="1"/>
          </w:p>
        </w:tc>
      </w:tr>
      <w:tr w:rsidR="00A67285" w:rsidRPr="001D04B7" w:rsidTr="003D6AFD">
        <w:tc>
          <w:tcPr>
            <w:tcW w:w="450" w:type="dxa"/>
          </w:tcPr>
          <w:p w:rsidR="00A67285" w:rsidRPr="001D04B7" w:rsidRDefault="00A67285" w:rsidP="00784AB5">
            <w:pPr>
              <w:pStyle w:val="Checkbox"/>
              <w:rPr>
                <w:sz w:val="22"/>
              </w:rPr>
            </w:pPr>
          </w:p>
        </w:tc>
        <w:tc>
          <w:tcPr>
            <w:tcW w:w="9620" w:type="dxa"/>
          </w:tcPr>
          <w:p w:rsidR="00466E75" w:rsidRPr="00AB14A2" w:rsidRDefault="00466E75" w:rsidP="00873DD1">
            <w:pPr>
              <w:pStyle w:val="ListNumber"/>
              <w:numPr>
                <w:ilvl w:val="0"/>
                <w:numId w:val="0"/>
              </w:numPr>
              <w:rPr>
                <w:sz w:val="20"/>
              </w:rPr>
            </w:pPr>
          </w:p>
          <w:p w:rsidR="001D04B7" w:rsidRDefault="00DC0645" w:rsidP="001D04B7">
            <w:pPr>
              <w:pStyle w:val="ListNumber"/>
              <w:rPr>
                <w:sz w:val="22"/>
              </w:rPr>
            </w:pPr>
            <w:r>
              <w:rPr>
                <w:sz w:val="22"/>
              </w:rPr>
              <w:t>SSL Authentication</w:t>
            </w:r>
          </w:p>
          <w:p w:rsidR="00DC0645" w:rsidRDefault="00DC0645" w:rsidP="00DC0645">
            <w:pPr>
              <w:pStyle w:val="ListNumber"/>
              <w:numPr>
                <w:ilvl w:val="0"/>
                <w:numId w:val="0"/>
              </w:numPr>
              <w:ind w:left="360"/>
              <w:rPr>
                <w:sz w:val="22"/>
              </w:rPr>
            </w:pPr>
            <w:r>
              <w:rPr>
                <w:sz w:val="22"/>
              </w:rPr>
              <w:t xml:space="preserve">Go to </w:t>
            </w:r>
            <w:hyperlink r:id="rId12" w:history="1">
              <w:r w:rsidRPr="00DC0645">
                <w:rPr>
                  <w:color w:val="0000FF"/>
                  <w:u w:val="single"/>
                </w:rPr>
                <w:t>https://sslcertificates.rw.discoverfinancial.com/certsrv/help.asp</w:t>
              </w:r>
            </w:hyperlink>
          </w:p>
          <w:p w:rsidR="00DC0645" w:rsidRDefault="00DC0645" w:rsidP="00DC0645">
            <w:pPr>
              <w:pStyle w:val="ListNumber"/>
              <w:numPr>
                <w:ilvl w:val="0"/>
                <w:numId w:val="0"/>
              </w:numPr>
              <w:ind w:left="360"/>
              <w:rPr>
                <w:sz w:val="16"/>
              </w:rPr>
            </w:pPr>
            <w:r>
              <w:rPr>
                <w:sz w:val="22"/>
              </w:rPr>
              <w:t xml:space="preserve">Download </w:t>
            </w:r>
            <w:hyperlink r:id="rId13" w:history="1">
              <w:r w:rsidRPr="00DC0645">
                <w:rPr>
                  <w:rFonts w:ascii="Arial" w:hAnsi="Arial" w:cs="Arial"/>
                  <w:color w:val="0000FF"/>
                  <w:sz w:val="18"/>
                  <w:szCs w:val="27"/>
                  <w:shd w:val="clear" w:color="auto" w:fill="FFFFFF"/>
                </w:rPr>
                <w:t>DFS BT ISS CA - G2.crt</w:t>
              </w:r>
            </w:hyperlink>
          </w:p>
          <w:p w:rsidR="00DC0645" w:rsidRDefault="00DC0645" w:rsidP="00DC0645">
            <w:pPr>
              <w:pStyle w:val="ListNumber"/>
              <w:numPr>
                <w:ilvl w:val="0"/>
                <w:numId w:val="0"/>
              </w:numPr>
              <w:ind w:left="360"/>
              <w:rPr>
                <w:sz w:val="22"/>
              </w:rPr>
            </w:pPr>
            <w:r>
              <w:rPr>
                <w:sz w:val="22"/>
              </w:rPr>
              <w:t>Add the cert file to your JVM (The JVM on which your application is running) using following command</w:t>
            </w:r>
          </w:p>
          <w:p w:rsidR="00DC0645" w:rsidRDefault="00DC0645" w:rsidP="00DC0645">
            <w:pPr>
              <w:pStyle w:val="ListNumber"/>
              <w:numPr>
                <w:ilvl w:val="0"/>
                <w:numId w:val="0"/>
              </w:numPr>
              <w:ind w:left="360"/>
              <w:rPr>
                <w:color w:val="FF0000"/>
                <w:sz w:val="18"/>
              </w:rPr>
            </w:pPr>
            <w:proofErr w:type="spellStart"/>
            <w:r w:rsidRPr="00DC0645">
              <w:rPr>
                <w:color w:val="FF0000"/>
                <w:sz w:val="18"/>
              </w:rPr>
              <w:t>keytool</w:t>
            </w:r>
            <w:proofErr w:type="spellEnd"/>
            <w:r w:rsidRPr="00DC0645">
              <w:rPr>
                <w:color w:val="FF0000"/>
                <w:sz w:val="18"/>
              </w:rPr>
              <w:t xml:space="preserve"> -import -file </w:t>
            </w:r>
            <w:r w:rsidRPr="00DC0645">
              <w:rPr>
                <w:color w:val="00B0F0"/>
                <w:sz w:val="18"/>
              </w:rPr>
              <w:t>"&lt;cert path&gt;</w:t>
            </w:r>
            <w:r w:rsidRPr="00DC0645">
              <w:rPr>
                <w:color w:val="FF0000"/>
                <w:sz w:val="18"/>
              </w:rPr>
              <w:t>" -</w:t>
            </w:r>
            <w:proofErr w:type="spellStart"/>
            <w:r w:rsidRPr="00DC0645">
              <w:rPr>
                <w:color w:val="FF0000"/>
                <w:sz w:val="18"/>
              </w:rPr>
              <w:t>keystore</w:t>
            </w:r>
            <w:proofErr w:type="spellEnd"/>
            <w:r w:rsidRPr="00DC0645">
              <w:rPr>
                <w:color w:val="FF0000"/>
                <w:sz w:val="18"/>
              </w:rPr>
              <w:t xml:space="preserve"> "</w:t>
            </w:r>
            <w:proofErr w:type="spellStart"/>
            <w:r w:rsidRPr="00DC0645">
              <w:rPr>
                <w:color w:val="00B0F0"/>
                <w:sz w:val="18"/>
              </w:rPr>
              <w:t>java_home</w:t>
            </w:r>
            <w:proofErr w:type="spellEnd"/>
            <w:r w:rsidRPr="00DC0645">
              <w:rPr>
                <w:color w:val="FF0000"/>
                <w:sz w:val="18"/>
              </w:rPr>
              <w:t>\lib\security\</w:t>
            </w:r>
            <w:proofErr w:type="spellStart"/>
            <w:r w:rsidRPr="00DC0645">
              <w:rPr>
                <w:color w:val="FF0000"/>
                <w:sz w:val="18"/>
              </w:rPr>
              <w:t>cacerts</w:t>
            </w:r>
            <w:proofErr w:type="spellEnd"/>
            <w:r w:rsidRPr="00DC0645">
              <w:rPr>
                <w:color w:val="FF0000"/>
                <w:sz w:val="18"/>
              </w:rPr>
              <w:t>" -</w:t>
            </w:r>
            <w:proofErr w:type="spellStart"/>
            <w:r w:rsidRPr="00DC0645">
              <w:rPr>
                <w:color w:val="FF0000"/>
                <w:sz w:val="18"/>
              </w:rPr>
              <w:t>storepass</w:t>
            </w:r>
            <w:proofErr w:type="spellEnd"/>
            <w:r w:rsidRPr="00DC0645">
              <w:rPr>
                <w:color w:val="FF0000"/>
                <w:sz w:val="18"/>
              </w:rPr>
              <w:t xml:space="preserve"> "</w:t>
            </w:r>
            <w:proofErr w:type="spellStart"/>
            <w:r w:rsidRPr="00DC0645">
              <w:rPr>
                <w:color w:val="FF0000"/>
                <w:sz w:val="18"/>
              </w:rPr>
              <w:t>changeit</w:t>
            </w:r>
            <w:proofErr w:type="spellEnd"/>
            <w:r w:rsidRPr="00DC0645">
              <w:rPr>
                <w:color w:val="FF0000"/>
                <w:sz w:val="18"/>
              </w:rPr>
              <w:t>"</w:t>
            </w:r>
          </w:p>
          <w:p w:rsidR="00476138" w:rsidRDefault="00520D37" w:rsidP="00476138">
            <w:pPr>
              <w:pStyle w:val="ListNumber"/>
              <w:numPr>
                <w:ilvl w:val="0"/>
                <w:numId w:val="0"/>
              </w:numPr>
              <w:ind w:left="360"/>
              <w:rPr>
                <w:b/>
                <w:color w:val="00B0F0"/>
                <w:sz w:val="18"/>
              </w:rPr>
            </w:pPr>
            <w:r w:rsidRPr="00476138">
              <w:rPr>
                <w:color w:val="FF0000"/>
                <w:sz w:val="18"/>
                <w:highlight w:val="yellow"/>
              </w:rPr>
              <w:t xml:space="preserve">Note: If you do not have </w:t>
            </w:r>
            <w:proofErr w:type="spellStart"/>
            <w:r w:rsidRPr="00476138">
              <w:rPr>
                <w:color w:val="00B0F0"/>
                <w:sz w:val="18"/>
                <w:highlight w:val="yellow"/>
              </w:rPr>
              <w:t>keytool</w:t>
            </w:r>
            <w:proofErr w:type="spellEnd"/>
            <w:r w:rsidRPr="00476138">
              <w:rPr>
                <w:color w:val="FF0000"/>
                <w:sz w:val="18"/>
                <w:highlight w:val="yellow"/>
              </w:rPr>
              <w:t xml:space="preserve">, change your base folder to </w:t>
            </w:r>
            <w:proofErr w:type="spellStart"/>
            <w:r w:rsidRPr="00476138">
              <w:rPr>
                <w:color w:val="00B0F0"/>
                <w:sz w:val="18"/>
                <w:highlight w:val="yellow"/>
              </w:rPr>
              <w:t>java_home</w:t>
            </w:r>
            <w:proofErr w:type="spellEnd"/>
            <w:r w:rsidRPr="00476138">
              <w:rPr>
                <w:color w:val="FF0000"/>
                <w:sz w:val="18"/>
                <w:highlight w:val="yellow"/>
              </w:rPr>
              <w:t xml:space="preserve">/bin and use </w:t>
            </w:r>
            <w:r w:rsidRPr="00476138">
              <w:rPr>
                <w:b/>
                <w:color w:val="00B0F0"/>
                <w:sz w:val="18"/>
                <w:highlight w:val="yellow"/>
              </w:rPr>
              <w:t>.\</w:t>
            </w:r>
            <w:proofErr w:type="spellStart"/>
            <w:r w:rsidRPr="00476138">
              <w:rPr>
                <w:b/>
                <w:color w:val="00B0F0"/>
                <w:sz w:val="18"/>
                <w:highlight w:val="yellow"/>
              </w:rPr>
              <w:t>ketool</w:t>
            </w:r>
            <w:proofErr w:type="spellEnd"/>
          </w:p>
          <w:p w:rsidR="003A784A" w:rsidRDefault="003A784A" w:rsidP="00476138">
            <w:pPr>
              <w:pStyle w:val="ListNumber"/>
              <w:numPr>
                <w:ilvl w:val="0"/>
                <w:numId w:val="0"/>
              </w:numPr>
              <w:ind w:left="360"/>
              <w:rPr>
                <w:b/>
                <w:color w:val="00B0F0"/>
                <w:sz w:val="18"/>
              </w:rPr>
            </w:pPr>
            <w:r w:rsidRPr="003A784A">
              <w:rPr>
                <w:b/>
                <w:color w:val="00B0F0"/>
                <w:sz w:val="18"/>
                <w:highlight w:val="green"/>
              </w:rPr>
              <w:t>Note:</w:t>
            </w:r>
            <w:r>
              <w:rPr>
                <w:b/>
                <w:color w:val="00B0F0"/>
                <w:sz w:val="18"/>
              </w:rPr>
              <w:t xml:space="preserve"> If you cannot add the certificate to default JVM, copy the JVM to any folder under your </w:t>
            </w:r>
          </w:p>
          <w:p w:rsidR="00C137CE" w:rsidRDefault="00C137CE" w:rsidP="00476138">
            <w:pPr>
              <w:pStyle w:val="ListNumber"/>
              <w:numPr>
                <w:ilvl w:val="0"/>
                <w:numId w:val="0"/>
              </w:numPr>
              <w:ind w:left="360"/>
              <w:rPr>
                <w:sz w:val="22"/>
              </w:rPr>
            </w:pPr>
            <w:r w:rsidRPr="00C137CE">
              <w:rPr>
                <w:sz w:val="22"/>
              </w:rPr>
              <w:t>Restart JVM if it is already in running state</w:t>
            </w:r>
          </w:p>
          <w:p w:rsidR="003D4213" w:rsidRPr="00476138" w:rsidRDefault="003D4213" w:rsidP="00476138">
            <w:pPr>
              <w:pStyle w:val="ListNumber"/>
              <w:numPr>
                <w:ilvl w:val="0"/>
                <w:numId w:val="0"/>
              </w:numPr>
              <w:ind w:left="360"/>
              <w:rPr>
                <w:b/>
                <w:color w:val="00B0F0"/>
                <w:sz w:val="18"/>
              </w:rPr>
            </w:pPr>
          </w:p>
        </w:tc>
      </w:tr>
      <w:tr w:rsidR="00A67285" w:rsidRPr="001D04B7" w:rsidTr="003D6AFD">
        <w:tc>
          <w:tcPr>
            <w:tcW w:w="450" w:type="dxa"/>
          </w:tcPr>
          <w:p w:rsidR="00A67285" w:rsidRPr="001D04B7" w:rsidRDefault="00A67285" w:rsidP="00784AB5">
            <w:pPr>
              <w:pStyle w:val="Checkbox"/>
              <w:rPr>
                <w:sz w:val="22"/>
              </w:rPr>
            </w:pPr>
          </w:p>
        </w:tc>
        <w:tc>
          <w:tcPr>
            <w:tcW w:w="9620" w:type="dxa"/>
          </w:tcPr>
          <w:p w:rsidR="00A67285" w:rsidRPr="003D4213" w:rsidRDefault="001D04B7" w:rsidP="001D04B7">
            <w:pPr>
              <w:pStyle w:val="ListNumber"/>
              <w:rPr>
                <w:b/>
                <w:sz w:val="22"/>
              </w:rPr>
            </w:pPr>
            <w:r w:rsidRPr="00476138">
              <w:rPr>
                <w:b/>
              </w:rPr>
              <w:t>Build and run the application</w:t>
            </w:r>
          </w:p>
          <w:p w:rsidR="003D4213" w:rsidRPr="001D04B7" w:rsidRDefault="003D4213" w:rsidP="003D4213">
            <w:pPr>
              <w:rPr>
                <w:sz w:val="22"/>
              </w:rPr>
            </w:pPr>
            <w:r w:rsidRPr="00476138">
              <w:rPr>
                <w:sz w:val="22"/>
                <w:highlight w:val="yellow"/>
              </w:rPr>
              <w:t>Note: At this point you can test the application using post man (Front end is not required for this)</w:t>
            </w:r>
          </w:p>
          <w:p w:rsidR="003D4213" w:rsidRPr="00476138" w:rsidRDefault="003D4213" w:rsidP="003D4213">
            <w:pPr>
              <w:pStyle w:val="ListNumber"/>
              <w:numPr>
                <w:ilvl w:val="0"/>
                <w:numId w:val="0"/>
              </w:numPr>
              <w:ind w:left="360"/>
              <w:rPr>
                <w:b/>
                <w:sz w:val="22"/>
              </w:rPr>
            </w:pPr>
          </w:p>
        </w:tc>
      </w:tr>
    </w:tbl>
    <w:p w:rsidR="00685B4E" w:rsidRPr="001D04B7" w:rsidRDefault="00DC0645" w:rsidP="00685B4E">
      <w:pPr>
        <w:pStyle w:val="Heading1"/>
        <w:rPr>
          <w:sz w:val="32"/>
        </w:rPr>
      </w:pPr>
      <w:r>
        <w:rPr>
          <w:sz w:val="32"/>
        </w:rPr>
        <w:lastRenderedPageBreak/>
        <w:t>Front End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:rsidRPr="001D04B7" w:rsidTr="00794847">
        <w:trPr>
          <w:trHeight w:val="297"/>
        </w:trPr>
        <w:tc>
          <w:tcPr>
            <w:tcW w:w="450" w:type="dxa"/>
          </w:tcPr>
          <w:p w:rsidR="00A67285" w:rsidRPr="001D04B7" w:rsidRDefault="00A67285" w:rsidP="00784AB5">
            <w:pPr>
              <w:pStyle w:val="Checkbox"/>
              <w:rPr>
                <w:sz w:val="22"/>
              </w:rPr>
            </w:pPr>
          </w:p>
        </w:tc>
        <w:tc>
          <w:tcPr>
            <w:tcW w:w="9620" w:type="dxa"/>
          </w:tcPr>
          <w:p w:rsidR="00A67285" w:rsidRPr="001D04B7" w:rsidRDefault="00520D37" w:rsidP="00520D37">
            <w:pPr>
              <w:pStyle w:val="ListNumber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Unzip and copy the static content provided</w:t>
            </w:r>
            <w:r w:rsidR="00476138">
              <w:rPr>
                <w:sz w:val="22"/>
              </w:rPr>
              <w:t xml:space="preserve"> in the email</w:t>
            </w:r>
            <w:r w:rsidR="00AB14A2">
              <w:rPr>
                <w:sz w:val="22"/>
              </w:rPr>
              <w:t xml:space="preserve"> attachments</w:t>
            </w:r>
            <w:r>
              <w:rPr>
                <w:sz w:val="22"/>
              </w:rPr>
              <w:t xml:space="preserve"> under path </w:t>
            </w:r>
            <w:proofErr w:type="spellStart"/>
            <w:r w:rsidRPr="00520D37">
              <w:rPr>
                <w:color w:val="0070C0"/>
                <w:sz w:val="22"/>
              </w:rPr>
              <w:t>src</w:t>
            </w:r>
            <w:proofErr w:type="spellEnd"/>
            <w:r w:rsidRPr="00520D37">
              <w:rPr>
                <w:color w:val="0070C0"/>
                <w:sz w:val="22"/>
              </w:rPr>
              <w:t>/main/resources/static</w:t>
            </w:r>
          </w:p>
        </w:tc>
      </w:tr>
    </w:tbl>
    <w:p w:rsidR="00520D37" w:rsidRDefault="00520D37" w:rsidP="002955AB">
      <w:pPr>
        <w:rPr>
          <w:sz w:val="22"/>
        </w:rPr>
      </w:pPr>
    </w:p>
    <w:p w:rsidR="00520D37" w:rsidRDefault="00520D37" w:rsidP="002955AB">
      <w:pPr>
        <w:rPr>
          <w:color w:val="0000FF"/>
          <w:u w:val="single"/>
        </w:rPr>
      </w:pPr>
      <w:r>
        <w:rPr>
          <w:sz w:val="22"/>
        </w:rPr>
        <w:t xml:space="preserve">Sample URL to test: </w:t>
      </w:r>
      <w:hyperlink r:id="rId14" w:history="1">
        <w:r w:rsidRPr="00520D37">
          <w:rPr>
            <w:color w:val="0000FF"/>
            <w:u w:val="single"/>
          </w:rPr>
          <w:t>http://localhost:8080/home/c1da3055-e7b8-41cb-914b-04e20e03a718</w:t>
        </w:r>
      </w:hyperlink>
    </w:p>
    <w:p w:rsidR="0029308C" w:rsidRDefault="0029308C" w:rsidP="002955AB">
      <w:pPr>
        <w:rPr>
          <w:color w:val="0000FF"/>
          <w:u w:val="single"/>
        </w:rPr>
      </w:pPr>
    </w:p>
    <w:p w:rsidR="0029308C" w:rsidRPr="001D04B7" w:rsidRDefault="0029308C" w:rsidP="002955AB">
      <w:pPr>
        <w:rPr>
          <w:sz w:val="22"/>
        </w:rPr>
      </w:pPr>
      <w:r>
        <w:rPr>
          <w:noProof/>
        </w:rPr>
        <w:drawing>
          <wp:inline distT="0" distB="0" distL="0" distR="0" wp14:anchorId="0C2C8744" wp14:editId="2E11F7E6">
            <wp:extent cx="6269990" cy="44286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293" cy="44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08C" w:rsidRPr="001D04B7" w:rsidSect="001D04B7">
      <w:footerReference w:type="default" r:id="rId16"/>
      <w:headerReference w:type="first" r:id="rId17"/>
      <w:footerReference w:type="first" r:id="rId18"/>
      <w:pgSz w:w="12240" w:h="15840" w:code="1"/>
      <w:pgMar w:top="720" w:right="1080" w:bottom="720" w:left="1080" w:header="576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6C08" w:rsidRDefault="00116C08" w:rsidP="005A20E2">
      <w:pPr>
        <w:spacing w:after="0"/>
      </w:pPr>
      <w:r>
        <w:separator/>
      </w:r>
    </w:p>
    <w:p w:rsidR="00116C08" w:rsidRDefault="00116C08"/>
    <w:p w:rsidR="00116C08" w:rsidRDefault="00116C08" w:rsidP="009B4773"/>
    <w:p w:rsidR="00116C08" w:rsidRDefault="00116C08" w:rsidP="00513832"/>
  </w:endnote>
  <w:endnote w:type="continuationSeparator" w:id="0">
    <w:p w:rsidR="00116C08" w:rsidRDefault="00116C08" w:rsidP="005A20E2">
      <w:pPr>
        <w:spacing w:after="0"/>
      </w:pPr>
      <w:r>
        <w:continuationSeparator/>
      </w:r>
    </w:p>
    <w:p w:rsidR="00116C08" w:rsidRDefault="00116C08"/>
    <w:p w:rsidR="00116C08" w:rsidRDefault="00116C08" w:rsidP="009B4773"/>
    <w:p w:rsidR="00116C08" w:rsidRDefault="00116C08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756" w:rsidRPr="00F8411A" w:rsidRDefault="00116C08" w:rsidP="00F8411A">
    <w:pPr>
      <w:pStyle w:val="Footer"/>
    </w:pPr>
    <w:sdt>
      <w:sdtPr>
        <w:alias w:val="Report Date"/>
        <w:tag w:val=""/>
        <w:id w:val="-1485464670"/>
        <w:placeholder>
          <w:docPart w:val="68EE56A0627744058B43C2C959CEEF42"/>
        </w:placeholder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520D37">
          <w:t>Discover</w:t>
        </w:r>
      </w:sdtContent>
    </w:sdt>
    <w:r w:rsidR="00B57756" w:rsidRPr="00F8411A">
      <w:tab/>
    </w:r>
    <w:r w:rsidR="00B57756" w:rsidRPr="00F8411A">
      <w:fldChar w:fldCharType="begin"/>
    </w:r>
    <w:r w:rsidR="00B57756" w:rsidRPr="00F8411A">
      <w:instrText xml:space="preserve"> PAGE   \* MERGEFORMAT </w:instrText>
    </w:r>
    <w:r w:rsidR="00B57756" w:rsidRPr="00F8411A">
      <w:fldChar w:fldCharType="separate"/>
    </w:r>
    <w:r w:rsidR="003D4213">
      <w:rPr>
        <w:noProof/>
      </w:rPr>
      <w:t>2</w:t>
    </w:r>
    <w:r w:rsidR="00B57756" w:rsidRPr="00F8411A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Pr="00F8411A" w:rsidRDefault="00116C08" w:rsidP="005854DB">
    <w:pPr>
      <w:pStyle w:val="Footer"/>
    </w:pPr>
    <w:sdt>
      <w:sdtPr>
        <w:alias w:val="Report Date"/>
        <w:tag w:val=""/>
        <w:id w:val="-1095781852"/>
        <w:placeholder>
          <w:docPart w:val="B88EE6EBA05E436A9837E7C4094BE40C"/>
        </w:placeholder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520D37">
          <w:t>Discover</w:t>
        </w:r>
      </w:sdtContent>
    </w:sdt>
    <w:r w:rsidR="005854DB" w:rsidRPr="00F8411A">
      <w:tab/>
    </w:r>
    <w:r w:rsidR="005854DB" w:rsidRPr="00F8411A">
      <w:fldChar w:fldCharType="begin"/>
    </w:r>
    <w:r w:rsidR="005854DB" w:rsidRPr="00F8411A">
      <w:instrText xml:space="preserve"> PAGE   \* MERGEFORMAT </w:instrText>
    </w:r>
    <w:r w:rsidR="005854DB" w:rsidRPr="00F8411A">
      <w:fldChar w:fldCharType="separate"/>
    </w:r>
    <w:r w:rsidR="003D4213">
      <w:rPr>
        <w:noProof/>
      </w:rPr>
      <w:t>1</w:t>
    </w:r>
    <w:r w:rsidR="005854DB" w:rsidRPr="00F8411A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6C08" w:rsidRDefault="00116C08" w:rsidP="005A20E2">
      <w:pPr>
        <w:spacing w:after="0"/>
      </w:pPr>
      <w:r>
        <w:separator/>
      </w:r>
    </w:p>
    <w:p w:rsidR="00116C08" w:rsidRDefault="00116C08"/>
    <w:p w:rsidR="00116C08" w:rsidRDefault="00116C08" w:rsidP="009B4773"/>
    <w:p w:rsidR="00116C08" w:rsidRDefault="00116C08" w:rsidP="00513832"/>
  </w:footnote>
  <w:footnote w:type="continuationSeparator" w:id="0">
    <w:p w:rsidR="00116C08" w:rsidRDefault="00116C08" w:rsidP="005A20E2">
      <w:pPr>
        <w:spacing w:after="0"/>
      </w:pPr>
      <w:r>
        <w:continuationSeparator/>
      </w:r>
    </w:p>
    <w:p w:rsidR="00116C08" w:rsidRDefault="00116C08"/>
    <w:p w:rsidR="00116C08" w:rsidRDefault="00116C08" w:rsidP="009B4773"/>
    <w:p w:rsidR="00116C08" w:rsidRDefault="00116C08" w:rsidP="0051383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7EE1242" wp14:editId="35D66EC7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9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A99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53020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1155CE"/>
    <w:rsid w:val="00116C08"/>
    <w:rsid w:val="001225D9"/>
    <w:rsid w:val="0012403E"/>
    <w:rsid w:val="00124370"/>
    <w:rsid w:val="00160392"/>
    <w:rsid w:val="001A5429"/>
    <w:rsid w:val="001D04B7"/>
    <w:rsid w:val="001D1C22"/>
    <w:rsid w:val="001E11F1"/>
    <w:rsid w:val="001E1E58"/>
    <w:rsid w:val="001E3038"/>
    <w:rsid w:val="00206719"/>
    <w:rsid w:val="00207A17"/>
    <w:rsid w:val="00216F66"/>
    <w:rsid w:val="00223EE4"/>
    <w:rsid w:val="00240312"/>
    <w:rsid w:val="00247B17"/>
    <w:rsid w:val="00252E4A"/>
    <w:rsid w:val="002642A8"/>
    <w:rsid w:val="00284CAA"/>
    <w:rsid w:val="0029308C"/>
    <w:rsid w:val="002955AB"/>
    <w:rsid w:val="002A137B"/>
    <w:rsid w:val="002D709A"/>
    <w:rsid w:val="002E1F72"/>
    <w:rsid w:val="0031130D"/>
    <w:rsid w:val="00314A6F"/>
    <w:rsid w:val="00334394"/>
    <w:rsid w:val="00347AF5"/>
    <w:rsid w:val="003524EB"/>
    <w:rsid w:val="00360F98"/>
    <w:rsid w:val="00362478"/>
    <w:rsid w:val="00363FA4"/>
    <w:rsid w:val="00374421"/>
    <w:rsid w:val="00396BA9"/>
    <w:rsid w:val="003A1203"/>
    <w:rsid w:val="003A1DCE"/>
    <w:rsid w:val="003A784A"/>
    <w:rsid w:val="003B4347"/>
    <w:rsid w:val="003B5758"/>
    <w:rsid w:val="003C01B2"/>
    <w:rsid w:val="003D4213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66E75"/>
    <w:rsid w:val="00476138"/>
    <w:rsid w:val="00493EC0"/>
    <w:rsid w:val="00495909"/>
    <w:rsid w:val="00495D22"/>
    <w:rsid w:val="004B5251"/>
    <w:rsid w:val="004C0453"/>
    <w:rsid w:val="004C432D"/>
    <w:rsid w:val="004C7B3E"/>
    <w:rsid w:val="004E7CE3"/>
    <w:rsid w:val="00513832"/>
    <w:rsid w:val="00520D37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3BB5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3428B"/>
    <w:rsid w:val="00873DD1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199"/>
    <w:rsid w:val="009A3B33"/>
    <w:rsid w:val="009A45A0"/>
    <w:rsid w:val="009B35B5"/>
    <w:rsid w:val="009B4773"/>
    <w:rsid w:val="009D2556"/>
    <w:rsid w:val="00A329C9"/>
    <w:rsid w:val="00A630FD"/>
    <w:rsid w:val="00A67285"/>
    <w:rsid w:val="00A74908"/>
    <w:rsid w:val="00A91213"/>
    <w:rsid w:val="00A960DC"/>
    <w:rsid w:val="00AA29B1"/>
    <w:rsid w:val="00AA387F"/>
    <w:rsid w:val="00AA66D7"/>
    <w:rsid w:val="00AB14A2"/>
    <w:rsid w:val="00AC3653"/>
    <w:rsid w:val="00AE0241"/>
    <w:rsid w:val="00AE5008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37CE"/>
    <w:rsid w:val="00C17BCF"/>
    <w:rsid w:val="00C3246A"/>
    <w:rsid w:val="00C35BD3"/>
    <w:rsid w:val="00C65564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0645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37D91"/>
    <w:rsid w:val="00E50D1B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60840"/>
    <w:rsid w:val="00F75B86"/>
    <w:rsid w:val="00F77933"/>
    <w:rsid w:val="00F8411A"/>
    <w:rsid w:val="00FA7A99"/>
    <w:rsid w:val="00FB1673"/>
    <w:rsid w:val="00FC1405"/>
    <w:rsid w:val="00FF0913"/>
    <w:rsid w:val="00FF7121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048A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crl.discoverfinancial.com/CAVerify/DFS%20BT%20ISS%20CA%20-%20G2.crt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yperlink" Target="https://sslcertificates.rw.discoverfinancial.com/certsrv/help.asp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localhost:8080/home/c1da3055-e7b8-41cb-914b-04e20e03a718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all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8EE56A0627744058B43C2C959CEEF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A51518-6F01-4EA4-B55E-B7DE902128D6}"/>
      </w:docPartPr>
      <w:docPartBody>
        <w:p w:rsidR="00FF3C00" w:rsidRDefault="00560ECD">
          <w:pPr>
            <w:pStyle w:val="68EE56A0627744058B43C2C959CEEF42"/>
          </w:pPr>
          <w:r>
            <w:t>OFFICE</w:t>
          </w:r>
          <w:r w:rsidRPr="005854DB">
            <w:t>-BASED AGENCY</w:t>
          </w:r>
        </w:p>
      </w:docPartBody>
    </w:docPart>
    <w:docPart>
      <w:docPartPr>
        <w:name w:val="850BF947C3194D878E88FDD0CAFA7D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8C4F58-5B99-438B-B38E-59CB875C2A03}"/>
      </w:docPartPr>
      <w:docPartBody>
        <w:p w:rsidR="00FF3C00" w:rsidRDefault="00560ECD">
          <w:pPr>
            <w:pStyle w:val="850BF947C3194D878E88FDD0CAFA7DD3"/>
          </w:pPr>
          <w:r w:rsidRPr="005854DB">
            <w:t>Startup Checklist</w:t>
          </w:r>
        </w:p>
      </w:docPartBody>
    </w:docPart>
    <w:docPart>
      <w:docPartPr>
        <w:name w:val="B88EE6EBA05E436A9837E7C4094BE4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B53484-6A16-4E7C-ABEB-9621D988CF26}"/>
      </w:docPartPr>
      <w:docPartBody>
        <w:p w:rsidR="00FF3C00" w:rsidRDefault="00560ECD">
          <w:pPr>
            <w:pStyle w:val="B88EE6EBA05E436A9837E7C4094BE40C"/>
          </w:pPr>
          <w:r w:rsidRPr="00685B4E">
            <w:t>What do we do?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110"/>
    <w:rsid w:val="00064117"/>
    <w:rsid w:val="004C2110"/>
    <w:rsid w:val="00560ECD"/>
    <w:rsid w:val="007D160C"/>
    <w:rsid w:val="0082346C"/>
    <w:rsid w:val="009575E7"/>
    <w:rsid w:val="00CE6821"/>
    <w:rsid w:val="00FF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EE56A0627744058B43C2C959CEEF42">
    <w:name w:val="68EE56A0627744058B43C2C959CEEF42"/>
  </w:style>
  <w:style w:type="paragraph" w:customStyle="1" w:styleId="850BF947C3194D878E88FDD0CAFA7DD3">
    <w:name w:val="850BF947C3194D878E88FDD0CAFA7DD3"/>
  </w:style>
  <w:style w:type="paragraph" w:customStyle="1" w:styleId="EFE343522C924A2DB2C63BECA089ACB6">
    <w:name w:val="EFE343522C924A2DB2C63BECA089ACB6"/>
  </w:style>
  <w:style w:type="paragraph" w:customStyle="1" w:styleId="563CB3CEF55747449C18EEA291236706">
    <w:name w:val="563CB3CEF55747449C18EEA291236706"/>
  </w:style>
  <w:style w:type="paragraph" w:customStyle="1" w:styleId="F4D8A14D1C7445348EA0151443719B48">
    <w:name w:val="F4D8A14D1C7445348EA0151443719B48"/>
  </w:style>
  <w:style w:type="paragraph" w:customStyle="1" w:styleId="B88EE6EBA05E436A9837E7C4094BE40C">
    <w:name w:val="B88EE6EBA05E436A9837E7C4094BE40C"/>
  </w:style>
  <w:style w:type="paragraph" w:customStyle="1" w:styleId="5B76A374CC9E431B8CB1A4926E44E817">
    <w:name w:val="5B76A374CC9E431B8CB1A4926E44E817"/>
  </w:style>
  <w:style w:type="paragraph" w:customStyle="1" w:styleId="ECB852A4BCA1452F9310D611C99E90DF">
    <w:name w:val="ECB852A4BCA1452F9310D611C99E90DF"/>
  </w:style>
  <w:style w:type="paragraph" w:customStyle="1" w:styleId="904D3CD1960743948E62EA6A02BB1DBD">
    <w:name w:val="904D3CD1960743948E62EA6A02BB1DBD"/>
  </w:style>
  <w:style w:type="paragraph" w:customStyle="1" w:styleId="72F45E3F285B4C949AC233FB0446E0C4">
    <w:name w:val="72F45E3F285B4C949AC233FB0446E0C4"/>
  </w:style>
  <w:style w:type="paragraph" w:customStyle="1" w:styleId="A54B794AF27D4C41BC6286515E3C7F54">
    <w:name w:val="A54B794AF27D4C41BC6286515E3C7F54"/>
  </w:style>
  <w:style w:type="paragraph" w:customStyle="1" w:styleId="13B2C0BCE14E4D87A8FFD3AC7EE522B9">
    <w:name w:val="13B2C0BCE14E4D87A8FFD3AC7EE522B9"/>
  </w:style>
  <w:style w:type="paragraph" w:customStyle="1" w:styleId="568A6F4F936243B4B152739E3A3A62DE">
    <w:name w:val="568A6F4F936243B4B152739E3A3A62DE"/>
  </w:style>
  <w:style w:type="paragraph" w:customStyle="1" w:styleId="8ABAD307D8634316ACEE7348DBB01367">
    <w:name w:val="8ABAD307D8634316ACEE7348DBB01367"/>
  </w:style>
  <w:style w:type="paragraph" w:customStyle="1" w:styleId="EA864A933C8145D393153860756D578A">
    <w:name w:val="EA864A933C8145D393153860756D578A"/>
  </w:style>
  <w:style w:type="paragraph" w:customStyle="1" w:styleId="58E8B313B1424E55A0385BFA6ECD3E19">
    <w:name w:val="58E8B313B1424E55A0385BFA6ECD3E19"/>
  </w:style>
  <w:style w:type="paragraph" w:customStyle="1" w:styleId="E2C41853853244ADA29BE797D900027C">
    <w:name w:val="E2C41853853244ADA29BE797D900027C"/>
  </w:style>
  <w:style w:type="paragraph" w:customStyle="1" w:styleId="368618EBB74D490DA881DBB206BE56AE">
    <w:name w:val="368618EBB74D490DA881DBB206BE56AE"/>
  </w:style>
  <w:style w:type="paragraph" w:customStyle="1" w:styleId="0572ABECD0CB4508AD739F3F48E8686C">
    <w:name w:val="0572ABECD0CB4508AD739F3F48E8686C"/>
  </w:style>
  <w:style w:type="paragraph" w:customStyle="1" w:styleId="898B38C109C54C7EBC4CC04535268329">
    <w:name w:val="898B38C109C54C7EBC4CC04535268329"/>
  </w:style>
  <w:style w:type="paragraph" w:customStyle="1" w:styleId="E3FB5AF1DCF14330BCEAAD8550F22079">
    <w:name w:val="E3FB5AF1DCF14330BCEAAD8550F22079"/>
  </w:style>
  <w:style w:type="paragraph" w:customStyle="1" w:styleId="1F845E67F2404FF8B8C6421A93CE43A8">
    <w:name w:val="1F845E67F2404FF8B8C6421A93CE43A8"/>
  </w:style>
  <w:style w:type="paragraph" w:customStyle="1" w:styleId="BB8D736D65FC457EA863E3952CBDCE89">
    <w:name w:val="BB8D736D65FC457EA863E3952CBDCE89"/>
  </w:style>
  <w:style w:type="paragraph" w:customStyle="1" w:styleId="2712B5EBC6D94ADF9E1CFBC772E95503">
    <w:name w:val="2712B5EBC6D94ADF9E1CFBC772E95503"/>
  </w:style>
  <w:style w:type="paragraph" w:customStyle="1" w:styleId="67BBDE6F3DFF47FC8B096BF7003307ED">
    <w:name w:val="67BBDE6F3DFF47FC8B096BF7003307ED"/>
  </w:style>
  <w:style w:type="paragraph" w:customStyle="1" w:styleId="7BCF8C71322E49F2A573214297408DDE">
    <w:name w:val="7BCF8C71322E49F2A573214297408DDE"/>
  </w:style>
  <w:style w:type="paragraph" w:customStyle="1" w:styleId="5BD14302ADD34C8AA733A5E29905DC7D">
    <w:name w:val="5BD14302ADD34C8AA733A5E29905DC7D"/>
  </w:style>
  <w:style w:type="paragraph" w:customStyle="1" w:styleId="B69C7FC37C8C42DC9A8AB202E1F940CE">
    <w:name w:val="B69C7FC37C8C42DC9A8AB202E1F940CE"/>
  </w:style>
  <w:style w:type="paragraph" w:customStyle="1" w:styleId="03199EEF48384B94BB1620B4F9B4BA05">
    <w:name w:val="03199EEF48384B94BB1620B4F9B4BA05"/>
  </w:style>
  <w:style w:type="paragraph" w:customStyle="1" w:styleId="010FBE9027884AA6A0169E3F611D2B58">
    <w:name w:val="010FBE9027884AA6A0169E3F611D2B58"/>
  </w:style>
  <w:style w:type="paragraph" w:customStyle="1" w:styleId="1F6C1237A72B496EB92A9C903919E452">
    <w:name w:val="1F6C1237A72B496EB92A9C903919E452"/>
  </w:style>
  <w:style w:type="paragraph" w:customStyle="1" w:styleId="953D0D04859D43C39FBCB2990DDD604F">
    <w:name w:val="953D0D04859D43C39FBCB2990DDD604F"/>
  </w:style>
  <w:style w:type="paragraph" w:customStyle="1" w:styleId="3DB14349922B465795274F8106FF15A1">
    <w:name w:val="3DB14349922B465795274F8106FF15A1"/>
  </w:style>
  <w:style w:type="paragraph" w:customStyle="1" w:styleId="E1528887DF9B4F6CAF797F797BDC6B0C">
    <w:name w:val="E1528887DF9B4F6CAF797F797BDC6B0C"/>
  </w:style>
  <w:style w:type="paragraph" w:customStyle="1" w:styleId="8BCFBFFDC87C42AD9A2DB2F1EFD4F4FB">
    <w:name w:val="8BCFBFFDC87C42AD9A2DB2F1EFD4F4FB"/>
  </w:style>
  <w:style w:type="paragraph" w:customStyle="1" w:styleId="6FADFDA81C124F4E991D491761949561">
    <w:name w:val="6FADFDA81C124F4E991D491761949561"/>
  </w:style>
  <w:style w:type="paragraph" w:customStyle="1" w:styleId="3F28B276573A4295943C7548CC1C4B78">
    <w:name w:val="3F28B276573A4295943C7548CC1C4B78"/>
  </w:style>
  <w:style w:type="paragraph" w:customStyle="1" w:styleId="80BE5789E9764EC794C5C9730ADC7B06">
    <w:name w:val="80BE5789E9764EC794C5C9730ADC7B06"/>
  </w:style>
  <w:style w:type="paragraph" w:customStyle="1" w:styleId="4B86C89F1B6E404ABAAEBD7DE6639C88">
    <w:name w:val="4B86C89F1B6E404ABAAEBD7DE6639C88"/>
  </w:style>
  <w:style w:type="paragraph" w:customStyle="1" w:styleId="A4E23541E81F40E4A17199084DBD9BA6">
    <w:name w:val="A4E23541E81F40E4A17199084DBD9BA6"/>
  </w:style>
  <w:style w:type="paragraph" w:customStyle="1" w:styleId="CFA6D2C6B2424BE6A5DA7530085A2AEC">
    <w:name w:val="CFA6D2C6B2424BE6A5DA7530085A2AEC"/>
  </w:style>
  <w:style w:type="paragraph" w:customStyle="1" w:styleId="C8B7B0681BBD44AE8F1873C2435FE395">
    <w:name w:val="C8B7B0681BBD44AE8F1873C2435FE395"/>
  </w:style>
  <w:style w:type="paragraph" w:customStyle="1" w:styleId="7DD2BC6CB0EA417E8A3A1ECEF7DB40E1">
    <w:name w:val="7DD2BC6CB0EA417E8A3A1ECEF7DB40E1"/>
  </w:style>
  <w:style w:type="paragraph" w:customStyle="1" w:styleId="7890097336C845018272A21F350751B5">
    <w:name w:val="7890097336C845018272A21F350751B5"/>
  </w:style>
  <w:style w:type="paragraph" w:customStyle="1" w:styleId="8DC337C9250C42DC8F048EFF10B7660B">
    <w:name w:val="8DC337C9250C42DC8F048EFF10B7660B"/>
  </w:style>
  <w:style w:type="paragraph" w:customStyle="1" w:styleId="423CFCCF252C480EAF732B9B7A5C3E79">
    <w:name w:val="423CFCCF252C480EAF732B9B7A5C3E79"/>
  </w:style>
  <w:style w:type="paragraph" w:customStyle="1" w:styleId="7C77D945830247F99F4240BCC869FFF9">
    <w:name w:val="7C77D945830247F99F4240BCC869FFF9"/>
  </w:style>
  <w:style w:type="paragraph" w:customStyle="1" w:styleId="6822FD79BFAC42118E891551C9997B3A">
    <w:name w:val="6822FD79BFAC42118E891551C9997B3A"/>
  </w:style>
  <w:style w:type="paragraph" w:customStyle="1" w:styleId="2814DD7FAAF84B7B8601E9F316529DD6">
    <w:name w:val="2814DD7FAAF84B7B8601E9F316529DD6"/>
  </w:style>
  <w:style w:type="paragraph" w:customStyle="1" w:styleId="7F59E0FBDCA841B9A1741F8240D7F243">
    <w:name w:val="7F59E0FBDCA841B9A1741F8240D7F243"/>
  </w:style>
  <w:style w:type="paragraph" w:customStyle="1" w:styleId="2B60505FFE3340A3B3A0F0316355AD0D">
    <w:name w:val="2B60505FFE3340A3B3A0F0316355AD0D"/>
  </w:style>
  <w:style w:type="paragraph" w:customStyle="1" w:styleId="2C289344328D48B6BE260B9B32328066">
    <w:name w:val="2C289344328D48B6BE260B9B32328066"/>
  </w:style>
  <w:style w:type="paragraph" w:customStyle="1" w:styleId="841FE43F598448059EBAEA6479C7A561">
    <w:name w:val="841FE43F598448059EBAEA6479C7A561"/>
  </w:style>
  <w:style w:type="paragraph" w:customStyle="1" w:styleId="4D1CFA048075412EB71AFC70C189BF2C">
    <w:name w:val="4D1CFA048075412EB71AFC70C189BF2C"/>
  </w:style>
  <w:style w:type="paragraph" w:customStyle="1" w:styleId="796DD4AD2AE74F31B6E57AF859101024">
    <w:name w:val="796DD4AD2AE74F31B6E57AF859101024"/>
  </w:style>
  <w:style w:type="paragraph" w:customStyle="1" w:styleId="8BA76365251C424C89AF19ABE40BA1F9">
    <w:name w:val="8BA76365251C424C89AF19ABE40BA1F9"/>
  </w:style>
  <w:style w:type="paragraph" w:customStyle="1" w:styleId="A559D22C4815489ABB2BCE64274708B1">
    <w:name w:val="A559D22C4815489ABB2BCE64274708B1"/>
  </w:style>
  <w:style w:type="paragraph" w:customStyle="1" w:styleId="2960CF84C7ED49EFB957B0AA2D0EBEA2">
    <w:name w:val="2960CF84C7ED49EFB957B0AA2D0EBEA2"/>
  </w:style>
  <w:style w:type="paragraph" w:customStyle="1" w:styleId="5416EE8A45EF4738BA3CFA8AAF667289">
    <w:name w:val="5416EE8A45EF4738BA3CFA8AAF667289"/>
  </w:style>
  <w:style w:type="paragraph" w:customStyle="1" w:styleId="1AEAAEC3558D4CD2BE727C0A60E7EB16">
    <w:name w:val="1AEAAEC3558D4CD2BE727C0A60E7EB16"/>
  </w:style>
  <w:style w:type="paragraph" w:customStyle="1" w:styleId="2FE291C8A302490FA74826D82F9EA93A">
    <w:name w:val="2FE291C8A302490FA74826D82F9EA93A"/>
  </w:style>
  <w:style w:type="paragraph" w:customStyle="1" w:styleId="36E35D99244D44C0A3E3585BED9F1DE3">
    <w:name w:val="36E35D99244D44C0A3E3585BED9F1DE3"/>
  </w:style>
  <w:style w:type="paragraph" w:customStyle="1" w:styleId="4E72EE7B33CF485F9CE34896D79DDE7D">
    <w:name w:val="4E72EE7B33CF485F9CE34896D79DDE7D"/>
  </w:style>
  <w:style w:type="paragraph" w:customStyle="1" w:styleId="88D8F81DC7DC475EAE193BD15184A999">
    <w:name w:val="88D8F81DC7DC475EAE193BD15184A999"/>
  </w:style>
  <w:style w:type="paragraph" w:customStyle="1" w:styleId="27C273F482F44D418422D198A819C68C">
    <w:name w:val="27C273F482F44D418422D198A819C68C"/>
  </w:style>
  <w:style w:type="paragraph" w:customStyle="1" w:styleId="A0155BE5E3944E0C97BD95CA5E047AE5">
    <w:name w:val="A0155BE5E3944E0C97BD95CA5E047AE5"/>
  </w:style>
  <w:style w:type="paragraph" w:customStyle="1" w:styleId="A38902BB706248F1BF68B8B8BD0BA79B">
    <w:name w:val="A38902BB706248F1BF68B8B8BD0BA79B"/>
  </w:style>
  <w:style w:type="paragraph" w:customStyle="1" w:styleId="55E4AB3128304EDBA13CC414C65566BB">
    <w:name w:val="55E4AB3128304EDBA13CC414C65566BB"/>
  </w:style>
  <w:style w:type="paragraph" w:customStyle="1" w:styleId="1AFE7157AE394BCABFD1F6A20F997355">
    <w:name w:val="1AFE7157AE394BCABFD1F6A20F997355"/>
  </w:style>
  <w:style w:type="paragraph" w:customStyle="1" w:styleId="E25E7677909B4B38948AF536C093E1BF">
    <w:name w:val="E25E7677909B4B38948AF536C093E1BF"/>
  </w:style>
  <w:style w:type="paragraph" w:customStyle="1" w:styleId="1B2B7623C06546C4BA4751A36E6464EB">
    <w:name w:val="1B2B7623C06546C4BA4751A36E6464EB"/>
  </w:style>
  <w:style w:type="paragraph" w:customStyle="1" w:styleId="5374213BDDE647948D83E4B8075E8BD6">
    <w:name w:val="5374213BDDE647948D83E4B8075E8BD6"/>
  </w:style>
  <w:style w:type="paragraph" w:customStyle="1" w:styleId="9B2DBC058F6E4B979AEB23D92184F982">
    <w:name w:val="9B2DBC058F6E4B979AEB23D92184F982"/>
  </w:style>
  <w:style w:type="paragraph" w:customStyle="1" w:styleId="8A94DDCF68994B26B68A2CBA478E5FF9">
    <w:name w:val="8A94DDCF68994B26B68A2CBA478E5FF9"/>
  </w:style>
  <w:style w:type="paragraph" w:customStyle="1" w:styleId="331E647657824E6A857AF8F9FF4FB7D8">
    <w:name w:val="331E647657824E6A857AF8F9FF4FB7D8"/>
  </w:style>
  <w:style w:type="paragraph" w:customStyle="1" w:styleId="64C9FC6E382C4D9CAEF82546CB31585A">
    <w:name w:val="64C9FC6E382C4D9CAEF82546CB31585A"/>
  </w:style>
  <w:style w:type="paragraph" w:customStyle="1" w:styleId="807EA63102CF4EFB9314FB6F2C021F18">
    <w:name w:val="807EA63102CF4EFB9314FB6F2C021F18"/>
  </w:style>
  <w:style w:type="paragraph" w:customStyle="1" w:styleId="B9F14FCFBE11481D812CA17F0DEFABEA">
    <w:name w:val="B9F14FCFBE11481D812CA17F0DEFABEA"/>
  </w:style>
  <w:style w:type="paragraph" w:customStyle="1" w:styleId="6AD82361798E4EC98BA5FB32EB7821EF">
    <w:name w:val="6AD82361798E4EC98BA5FB32EB7821EF"/>
  </w:style>
  <w:style w:type="paragraph" w:customStyle="1" w:styleId="456129AD1B8F4A85BA0F509087FA5900">
    <w:name w:val="456129AD1B8F4A85BA0F509087FA5900"/>
  </w:style>
  <w:style w:type="paragraph" w:customStyle="1" w:styleId="D87A6AC3786249F3BB5BF312E1F8CE1A">
    <w:name w:val="D87A6AC3786249F3BB5BF312E1F8CE1A"/>
  </w:style>
  <w:style w:type="paragraph" w:customStyle="1" w:styleId="F3AA3270BAD3467D8195453D8480B2E2">
    <w:name w:val="F3AA3270BAD3467D8195453D8480B2E2"/>
  </w:style>
  <w:style w:type="paragraph" w:customStyle="1" w:styleId="EB3073FA6E774DEBB103F653C6D321BE">
    <w:name w:val="EB3073FA6E774DEBB103F653C6D321BE"/>
  </w:style>
  <w:style w:type="paragraph" w:customStyle="1" w:styleId="F6CE67F1AC9C462780E52D714AA5536A">
    <w:name w:val="F6CE67F1AC9C462780E52D714AA5536A"/>
  </w:style>
  <w:style w:type="paragraph" w:customStyle="1" w:styleId="3A8F4997E55A48CA90E7B7788F4D1545">
    <w:name w:val="3A8F4997E55A48CA90E7B7788F4D1545"/>
  </w:style>
  <w:style w:type="paragraph" w:customStyle="1" w:styleId="FE89472E7C08474D9140AE1D27F521B6">
    <w:name w:val="FE89472E7C08474D9140AE1D27F521B6"/>
  </w:style>
  <w:style w:type="paragraph" w:customStyle="1" w:styleId="28064D640FF048A79D83D172A9366EC5">
    <w:name w:val="28064D640FF048A79D83D172A9366EC5"/>
  </w:style>
  <w:style w:type="paragraph" w:customStyle="1" w:styleId="C5FC4D2606E043818655BBC87C9344C0">
    <w:name w:val="C5FC4D2606E043818655BBC87C9344C0"/>
  </w:style>
  <w:style w:type="paragraph" w:customStyle="1" w:styleId="69171DFD55454430AFE59323808EAF62">
    <w:name w:val="69171DFD55454430AFE59323808EAF62"/>
  </w:style>
  <w:style w:type="paragraph" w:customStyle="1" w:styleId="8B3231A2EE03498EB3E1F8742034D044">
    <w:name w:val="8B3231A2EE03498EB3E1F8742034D044"/>
  </w:style>
  <w:style w:type="paragraph" w:customStyle="1" w:styleId="B7A0C9479D6046BB9DB17340E60B3E54">
    <w:name w:val="B7A0C9479D6046BB9DB17340E60B3E54"/>
  </w:style>
  <w:style w:type="paragraph" w:customStyle="1" w:styleId="C3E7CD3C2982498E8EC22E41748DF238">
    <w:name w:val="C3E7CD3C2982498E8EC22E41748DF238"/>
  </w:style>
  <w:style w:type="paragraph" w:customStyle="1" w:styleId="82C204E5D7B84B2786144F9BB461D8D8">
    <w:name w:val="82C204E5D7B84B2786144F9BB461D8D8"/>
  </w:style>
  <w:style w:type="paragraph" w:customStyle="1" w:styleId="BE0404EB7E544028A02AEBAACBF738AC">
    <w:name w:val="BE0404EB7E544028A02AEBAACBF738AC"/>
  </w:style>
  <w:style w:type="paragraph" w:customStyle="1" w:styleId="F62785349EAC44AEAED94409D41D77E8">
    <w:name w:val="F62785349EAC44AEAED94409D41D77E8"/>
  </w:style>
  <w:style w:type="paragraph" w:customStyle="1" w:styleId="98846B9D057845199FD7137DC80BB458">
    <w:name w:val="98846B9D057845199FD7137DC80BB458"/>
  </w:style>
  <w:style w:type="paragraph" w:customStyle="1" w:styleId="0024619D3B2342CA89DC77F497FC462F">
    <w:name w:val="0024619D3B2342CA89DC77F497FC462F"/>
  </w:style>
  <w:style w:type="paragraph" w:customStyle="1" w:styleId="F83043A159A548F99D0ABC23521ABEDB">
    <w:name w:val="F83043A159A548F99D0ABC23521ABEDB"/>
  </w:style>
  <w:style w:type="paragraph" w:customStyle="1" w:styleId="80D20BFB839C44728472056318A7E337">
    <w:name w:val="80D20BFB839C44728472056318A7E337"/>
    <w:rsid w:val="004C21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Discover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A110C7-6345-4717-B678-08C52C80D0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B8CB52-503E-471A-9875-CC5879FB45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B2275D1-BE72-4234-9BA4-53315FBBBA2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841ADC51-3B74-4CC0-85C5-BF4E4E934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2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EPE Local Environment Setup Guide</vt:lpstr>
    </vt:vector>
  </TitlesOfParts>
  <Company/>
  <LinksUpToDate>false</LinksUpToDate>
  <CharactersWithSpaces>1846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EPE Local Environment Setup Guide</dc:title>
  <dc:subject/>
  <dc:creator/>
  <cp:keywords/>
  <dc:description/>
  <cp:lastModifiedBy/>
  <cp:revision>1</cp:revision>
  <dcterms:created xsi:type="dcterms:W3CDTF">2019-05-30T06:50:00Z</dcterms:created>
  <dcterms:modified xsi:type="dcterms:W3CDTF">2019-07-24T21:43:00Z</dcterms:modified>
  <cp:contentStatus>-Eknath Reddy Alla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